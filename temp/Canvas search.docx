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90A" w:rsidRDefault="00B72DD3" w:rsidP="00B72DD3">
      <w:pPr>
        <w:jc w:val="center"/>
      </w:pPr>
      <w:r>
        <w:rPr>
          <w:noProof/>
        </w:rPr>
        <w:drawing>
          <wp:inline distT="0" distB="0" distL="0" distR="0">
            <wp:extent cx="1699260" cy="1267889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fond blan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817" cy="1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B72DD3" w:rsidP="00B72DD3">
      <w:pPr>
        <w:jc w:val="center"/>
      </w:pPr>
    </w:p>
    <w:p w:rsidR="00B72DD3" w:rsidRDefault="00780222" w:rsidP="00B72DD3">
      <w:pPr>
        <w:jc w:val="center"/>
        <w:rPr>
          <w:sz w:val="48"/>
        </w:rPr>
      </w:pPr>
      <w:r w:rsidRPr="00780222">
        <w:rPr>
          <w:sz w:val="48"/>
        </w:rPr>
        <w:t xml:space="preserve">Canvas </w:t>
      </w:r>
      <w:proofErr w:type="spellStart"/>
      <w:r w:rsidRPr="00780222">
        <w:rPr>
          <w:sz w:val="48"/>
        </w:rPr>
        <w:t>search</w:t>
      </w:r>
      <w:proofErr w:type="spellEnd"/>
    </w:p>
    <w:p w:rsidR="00780222" w:rsidRPr="00676C82" w:rsidRDefault="00676C82" w:rsidP="00B72DD3">
      <w:pPr>
        <w:jc w:val="center"/>
      </w:pPr>
      <w:r w:rsidRPr="00676C82">
        <w:t>Rapport d’essai</w:t>
      </w:r>
      <w:r>
        <w:t xml:space="preserve"> </w:t>
      </w:r>
    </w:p>
    <w:p w:rsidR="00780222" w:rsidRDefault="004E76FE" w:rsidP="00676C82">
      <w:pPr>
        <w:jc w:val="center"/>
      </w:pPr>
      <w:r>
        <w:t xml:space="preserve">Cyril ROUDOT, le </w:t>
      </w:r>
      <w:r w:rsidR="00676C82">
        <w:t>6 mars 2019</w:t>
      </w:r>
    </w:p>
    <w:p w:rsidR="00780222" w:rsidRDefault="00780222">
      <w:pPr>
        <w:rPr>
          <w:sz w:val="48"/>
        </w:rPr>
      </w:pPr>
      <w:r>
        <w:rPr>
          <w:sz w:val="48"/>
        </w:rPr>
        <w:br w:type="page"/>
      </w:r>
    </w:p>
    <w:p w:rsidR="00780222" w:rsidRDefault="00780222" w:rsidP="00780222">
      <w:r>
        <w:lastRenderedPageBreak/>
        <w:t xml:space="preserve">Cette programmation </w:t>
      </w:r>
      <w:bookmarkStart w:id="0" w:name="_GoBack"/>
      <w:bookmarkEnd w:id="0"/>
      <w:r>
        <w:t>est un moteur de recherche d’image par histogramme de couleur</w:t>
      </w:r>
      <w:r w:rsidR="00676C82">
        <w:t xml:space="preserve"> « CBIR »</w:t>
      </w:r>
      <w:r>
        <w:t>.</w:t>
      </w:r>
    </w:p>
    <w:p w:rsidR="00780222" w:rsidRDefault="00780222" w:rsidP="00780222">
      <w:r>
        <w:t xml:space="preserve">Elle est basée sur un tutoriel : </w:t>
      </w:r>
      <w:hyperlink r:id="rId9" w:history="1">
        <w:proofErr w:type="spellStart"/>
        <w:r w:rsidRPr="00780222">
          <w:rPr>
            <w:rStyle w:val="Lienhypertexte"/>
          </w:rPr>
          <w:t>complete</w:t>
        </w:r>
        <w:proofErr w:type="spellEnd"/>
        <w:r w:rsidRPr="00780222">
          <w:rPr>
            <w:rStyle w:val="Lienhypertexte"/>
          </w:rPr>
          <w:t>-guide-building-image-</w:t>
        </w:r>
        <w:proofErr w:type="spellStart"/>
        <w:r w:rsidRPr="00780222">
          <w:rPr>
            <w:rStyle w:val="Lienhypertexte"/>
          </w:rPr>
          <w:t>search</w:t>
        </w:r>
        <w:proofErr w:type="spellEnd"/>
        <w:r w:rsidRPr="00780222">
          <w:rPr>
            <w:rStyle w:val="Lienhypertexte"/>
          </w:rPr>
          <w:t>-engine-python-</w:t>
        </w:r>
        <w:proofErr w:type="spellStart"/>
        <w:r w:rsidRPr="00780222">
          <w:rPr>
            <w:rStyle w:val="Lienhypertexte"/>
          </w:rPr>
          <w:t>opencv</w:t>
        </w:r>
        <w:proofErr w:type="spellEnd"/>
      </w:hyperlink>
    </w:p>
    <w:p w:rsidR="008A02C2" w:rsidRDefault="008A02C2" w:rsidP="00780222">
      <w:r>
        <w:t>Le tutoriel détermine quelle image de référence est la plus proche de l’image recherchée.</w:t>
      </w:r>
    </w:p>
    <w:p w:rsidR="00780222" w:rsidRDefault="008A02C2" w:rsidP="00780222">
      <w:r>
        <w:t xml:space="preserve">En plus du tutoriel, le programme canvas-search.py </w:t>
      </w:r>
      <w:r w:rsidR="00780222">
        <w:t>découpe l’image</w:t>
      </w:r>
      <w:r w:rsidR="00363A82">
        <w:t xml:space="preserve"> </w:t>
      </w:r>
      <w:r>
        <w:t>recherchée en 16 pièces et détermine pour chaque carré l’image la plus proche</w:t>
      </w:r>
      <w:r w:rsidR="00676C82">
        <w:t>.</w:t>
      </w:r>
    </w:p>
    <w:p w:rsidR="00F97BAF" w:rsidRDefault="00F97BAF" w:rsidP="00780222"/>
    <w:p w:rsidR="00F97BAF" w:rsidRDefault="00D908D1" w:rsidP="00676C82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DFE2BA" wp14:editId="3C09C792">
                <wp:simplePos x="0" y="0"/>
                <wp:positionH relativeFrom="column">
                  <wp:posOffset>0</wp:posOffset>
                </wp:positionH>
                <wp:positionV relativeFrom="paragraph">
                  <wp:posOffset>3700145</wp:posOffset>
                </wp:positionV>
                <wp:extent cx="2407920" cy="7620"/>
                <wp:effectExtent l="0" t="0" r="30480" b="3048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79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5CA3C8" id="Connecteur droit 12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91.35pt" to="189.6pt,29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" strokecolor="white [3212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23E459" wp14:editId="21FC03B9">
                <wp:simplePos x="0" y="0"/>
                <wp:positionH relativeFrom="column">
                  <wp:posOffset>0</wp:posOffset>
                </wp:positionH>
                <wp:positionV relativeFrom="paragraph">
                  <wp:posOffset>3018155</wp:posOffset>
                </wp:positionV>
                <wp:extent cx="2407920" cy="7620"/>
                <wp:effectExtent l="0" t="0" r="30480" b="30480"/>
                <wp:wrapNone/>
                <wp:docPr id="11" name="Connecteur droi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79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FEE58" id="Connecteur droit 11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37.65pt" to="189.6pt,2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" strokecolor="white [3212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23E459" wp14:editId="21FC03B9">
                <wp:simplePos x="0" y="0"/>
                <wp:positionH relativeFrom="column">
                  <wp:posOffset>0</wp:posOffset>
                </wp:positionH>
                <wp:positionV relativeFrom="paragraph">
                  <wp:posOffset>2338705</wp:posOffset>
                </wp:positionV>
                <wp:extent cx="2407920" cy="7620"/>
                <wp:effectExtent l="0" t="0" r="30480" b="30480"/>
                <wp:wrapNone/>
                <wp:docPr id="10" name="Connecteur droi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792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D0A319" id="Connecteur droit 10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84.15pt" to="189.6pt,18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" strokecolor="white [3212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761365</wp:posOffset>
                </wp:positionH>
                <wp:positionV relativeFrom="paragraph">
                  <wp:posOffset>284480</wp:posOffset>
                </wp:positionV>
                <wp:extent cx="15240" cy="4099560"/>
                <wp:effectExtent l="0" t="0" r="22860" b="3429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40995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42DE5" id="Connecteur droit 6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95pt,22.4pt" to="61.15pt,3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" strokecolor="white [3212]" strokeweight="1pt">
                <v:stroke joinstyle="miter"/>
              </v:line>
            </w:pict>
          </mc:Fallback>
        </mc:AlternateContent>
      </w:r>
      <w:r w:rsidR="00F97BAF">
        <w:t>Résultat obtenu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64"/>
        <w:gridCol w:w="5098"/>
      </w:tblGrid>
      <w:tr w:rsidR="008A4FAB" w:rsidTr="008A4FAB">
        <w:tc>
          <w:tcPr>
            <w:tcW w:w="3964" w:type="dxa"/>
          </w:tcPr>
          <w:p w:rsidR="008A4FAB" w:rsidRDefault="003A190A" w:rsidP="00780222">
            <w:r w:rsidRPr="003A190A"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90D535A" wp14:editId="5F43640F">
                      <wp:simplePos x="0" y="0"/>
                      <wp:positionH relativeFrom="column">
                        <wp:posOffset>1129030</wp:posOffset>
                      </wp:positionH>
                      <wp:positionV relativeFrom="paragraph">
                        <wp:posOffset>830580</wp:posOffset>
                      </wp:positionV>
                      <wp:extent cx="914400" cy="323850"/>
                      <wp:effectExtent l="0" t="0" r="0" b="0"/>
                      <wp:wrapNone/>
                      <wp:docPr id="19" name="Zone de text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0D535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" o:spid="_x0000_s1026" type="#_x0000_t202" style="position:absolute;margin-left:88.9pt;margin-top:65.4pt;width:1in;height:25.5pt;z-index:2517002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6223C8F" wp14:editId="3A79F24C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827405</wp:posOffset>
                      </wp:positionV>
                      <wp:extent cx="914400" cy="314325"/>
                      <wp:effectExtent l="0" t="0" r="0" b="0"/>
                      <wp:wrapNone/>
                      <wp:docPr id="18" name="Zone de text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18" o:spid="_x0000_s1027" type="#_x0000_t202" style="position:absolute;margin-left:25.9pt;margin-top:65.15pt;width:1in;height:24.75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6329F9D" wp14:editId="6F223255">
                      <wp:simplePos x="0" y="0"/>
                      <wp:positionH relativeFrom="column">
                        <wp:posOffset>1810113</wp:posOffset>
                      </wp:positionH>
                      <wp:positionV relativeFrom="paragraph">
                        <wp:posOffset>826135</wp:posOffset>
                      </wp:positionV>
                      <wp:extent cx="914400" cy="323850"/>
                      <wp:effectExtent l="0" t="0" r="0" b="0"/>
                      <wp:wrapNone/>
                      <wp:docPr id="20" name="Zone de text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20" o:spid="_x0000_s1028" type="#_x0000_t202" style="position:absolute;margin-left:142.55pt;margin-top:65.05pt;width:1in;height:25.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56329F9D" wp14:editId="6F223255">
                      <wp:simplePos x="0" y="0"/>
                      <wp:positionH relativeFrom="column">
                        <wp:posOffset>1804670</wp:posOffset>
                      </wp:positionH>
                      <wp:positionV relativeFrom="paragraph">
                        <wp:posOffset>3562350</wp:posOffset>
                      </wp:positionV>
                      <wp:extent cx="914400" cy="323850"/>
                      <wp:effectExtent l="0" t="0" r="0" b="0"/>
                      <wp:wrapNone/>
                      <wp:docPr id="35" name="Zone de text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35" o:spid="_x0000_s1029" type="#_x0000_t202" style="position:absolute;margin-left:142.1pt;margin-top:280.5pt;width:1in;height:25.5pt;z-index:2517176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6223C8F" wp14:editId="3A79F24C">
                      <wp:simplePos x="0" y="0"/>
                      <wp:positionH relativeFrom="column">
                        <wp:posOffset>323850</wp:posOffset>
                      </wp:positionH>
                      <wp:positionV relativeFrom="paragraph">
                        <wp:posOffset>3563620</wp:posOffset>
                      </wp:positionV>
                      <wp:extent cx="914400" cy="314325"/>
                      <wp:effectExtent l="0" t="0" r="0" b="0"/>
                      <wp:wrapNone/>
                      <wp:docPr id="33" name="Zone de text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3A190A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33" o:spid="_x0000_s1030" type="#_x0000_t202" style="position:absolute;margin-left:25.5pt;margin-top:280.6pt;width:1in;height:24.75pt;z-index:2517155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3A190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90D535A" wp14:editId="5F43640F">
                      <wp:simplePos x="0" y="0"/>
                      <wp:positionH relativeFrom="column">
                        <wp:posOffset>1124267</wp:posOffset>
                      </wp:positionH>
                      <wp:positionV relativeFrom="paragraph">
                        <wp:posOffset>3566795</wp:posOffset>
                      </wp:positionV>
                      <wp:extent cx="914400" cy="323850"/>
                      <wp:effectExtent l="0" t="0" r="0" b="0"/>
                      <wp:wrapNone/>
                      <wp:docPr id="34" name="Zone de text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D535A" id="Zone de texte 34" o:spid="_x0000_s1031" type="#_x0000_t202" style="position:absolute;margin-left:88.5pt;margin-top:280.85pt;width:1in;height:25.5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90D535A" wp14:editId="5F43640F">
                      <wp:simplePos x="0" y="0"/>
                      <wp:positionH relativeFrom="column">
                        <wp:posOffset>1136650</wp:posOffset>
                      </wp:positionH>
                      <wp:positionV relativeFrom="paragraph">
                        <wp:posOffset>2844165</wp:posOffset>
                      </wp:positionV>
                      <wp:extent cx="914400" cy="323850"/>
                      <wp:effectExtent l="0" t="0" r="0" b="0"/>
                      <wp:wrapNone/>
                      <wp:docPr id="28" name="Zone de text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D535A" id="Zone de texte 28" o:spid="_x0000_s1032" type="#_x0000_t202" style="position:absolute;margin-left:89.5pt;margin-top:223.95pt;width:1in;height:25.5pt;z-index:2517125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6223C8F" wp14:editId="3A79F24C">
                      <wp:simplePos x="0" y="0"/>
                      <wp:positionH relativeFrom="column">
                        <wp:posOffset>336550</wp:posOffset>
                      </wp:positionH>
                      <wp:positionV relativeFrom="paragraph">
                        <wp:posOffset>2840990</wp:posOffset>
                      </wp:positionV>
                      <wp:extent cx="914400" cy="314325"/>
                      <wp:effectExtent l="0" t="0" r="0" b="0"/>
                      <wp:wrapNone/>
                      <wp:docPr id="27" name="Zone de text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 w:rsidRPr="003A190A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27" o:spid="_x0000_s1033" type="#_x0000_t202" style="position:absolute;margin-left:26.5pt;margin-top:223.7pt;width:1in;height:24.75pt;z-index:25171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3A190A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6329F9D" wp14:editId="6F223255">
                      <wp:simplePos x="0" y="0"/>
                      <wp:positionH relativeFrom="column">
                        <wp:posOffset>1817687</wp:posOffset>
                      </wp:positionH>
                      <wp:positionV relativeFrom="paragraph">
                        <wp:posOffset>2839720</wp:posOffset>
                      </wp:positionV>
                      <wp:extent cx="914400" cy="323850"/>
                      <wp:effectExtent l="0" t="0" r="0" b="0"/>
                      <wp:wrapNone/>
                      <wp:docPr id="29" name="Zone de text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29" o:spid="_x0000_s1034" type="#_x0000_t202" style="position:absolute;margin-left:143.1pt;margin-top:223.6pt;width:1in;height:25.5pt;z-index:2517135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90D535A" wp14:editId="5F43640F">
                      <wp:simplePos x="0" y="0"/>
                      <wp:positionH relativeFrom="column">
                        <wp:posOffset>1130300</wp:posOffset>
                      </wp:positionH>
                      <wp:positionV relativeFrom="paragraph">
                        <wp:posOffset>2221230</wp:posOffset>
                      </wp:positionV>
                      <wp:extent cx="914400" cy="323850"/>
                      <wp:effectExtent l="0" t="0" r="0" b="0"/>
                      <wp:wrapNone/>
                      <wp:docPr id="25" name="Zone de text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D535A" id="Zone de texte 25" o:spid="_x0000_s1035" type="#_x0000_t202" style="position:absolute;margin-left:89pt;margin-top:174.9pt;width:1in;height:25.5pt;z-index:2517084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16223C8F" wp14:editId="3A79F24C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2218055</wp:posOffset>
                      </wp:positionV>
                      <wp:extent cx="914400" cy="314325"/>
                      <wp:effectExtent l="0" t="0" r="0" b="0"/>
                      <wp:wrapNone/>
                      <wp:docPr id="24" name="Zone de text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24" o:spid="_x0000_s1036" type="#_x0000_t202" style="position:absolute;margin-left:26pt;margin-top:174.65pt;width:1in;height:24.7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56329F9D" wp14:editId="6F223255">
                      <wp:simplePos x="0" y="0"/>
                      <wp:positionH relativeFrom="column">
                        <wp:posOffset>1811337</wp:posOffset>
                      </wp:positionH>
                      <wp:positionV relativeFrom="paragraph">
                        <wp:posOffset>2216785</wp:posOffset>
                      </wp:positionV>
                      <wp:extent cx="914400" cy="323850"/>
                      <wp:effectExtent l="0" t="0" r="0" b="0"/>
                      <wp:wrapNone/>
                      <wp:docPr id="26" name="Zone de text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3A190A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  <w:r w:rsidR="00676C82"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26" o:spid="_x0000_s1037" type="#_x0000_t202" style="position:absolute;margin-left:142.6pt;margin-top:174.55pt;width:1in;height:25.5pt;z-index:251709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" filled="f" stroked="f" strokeweight=".5pt">
                      <v:textbox>
                        <w:txbxContent>
                          <w:p w:rsidR="003A190A" w:rsidRPr="003A190A" w:rsidRDefault="003A190A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  <w:r w:rsidR="00676C82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6329F9D" wp14:editId="6F223255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1480820</wp:posOffset>
                      </wp:positionV>
                      <wp:extent cx="914400" cy="323850"/>
                      <wp:effectExtent l="0" t="0" r="0" b="0"/>
                      <wp:wrapNone/>
                      <wp:docPr id="23" name="Zone de text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23" o:spid="_x0000_s1038" type="#_x0000_t202" style="position:absolute;margin-left:142.5pt;margin-top:116.6pt;width:1in;height:25.5pt;z-index:2517053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6223C8F" wp14:editId="3A79F24C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1482090</wp:posOffset>
                      </wp:positionV>
                      <wp:extent cx="914400" cy="314325"/>
                      <wp:effectExtent l="0" t="0" r="0" b="0"/>
                      <wp:wrapNone/>
                      <wp:docPr id="21" name="Zone de text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21" o:spid="_x0000_s1039" type="#_x0000_t202" style="position:absolute;margin-left:25.9pt;margin-top:116.7pt;width:1in;height:24.7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90D535A" wp14:editId="5F43640F">
                      <wp:simplePos x="0" y="0"/>
                      <wp:positionH relativeFrom="column">
                        <wp:posOffset>1129348</wp:posOffset>
                      </wp:positionH>
                      <wp:positionV relativeFrom="paragraph">
                        <wp:posOffset>1485265</wp:posOffset>
                      </wp:positionV>
                      <wp:extent cx="914400" cy="323850"/>
                      <wp:effectExtent l="0" t="0" r="0" b="0"/>
                      <wp:wrapNone/>
                      <wp:docPr id="22" name="Zone de text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D535A" id="Zone de texte 22" o:spid="_x0000_s1040" type="#_x0000_t202" style="position:absolute;margin-left:88.95pt;margin-top:116.95pt;width:1in;height:25.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w:rPr>
                <w:b/>
                <w:color w:val="FFFFFF" w:themeColor="background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6329F9D" wp14:editId="6F223255">
                      <wp:simplePos x="0" y="0"/>
                      <wp:positionH relativeFrom="column">
                        <wp:posOffset>1755775</wp:posOffset>
                      </wp:positionH>
                      <wp:positionV relativeFrom="paragraph">
                        <wp:posOffset>153035</wp:posOffset>
                      </wp:positionV>
                      <wp:extent cx="914400" cy="323850"/>
                      <wp:effectExtent l="0" t="0" r="0" b="0"/>
                      <wp:wrapNone/>
                      <wp:docPr id="17" name="Zone de text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29F9D" id="Zone de texte 17" o:spid="_x0000_s1041" type="#_x0000_t202" style="position:absolute;margin-left:138.25pt;margin-top:12.05pt;width:1in;height:25.5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w:rPr>
                <w:b/>
                <w:color w:val="FFFFFF" w:themeColor="background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90D535A" wp14:editId="5F43640F">
                      <wp:simplePos x="0" y="0"/>
                      <wp:positionH relativeFrom="column">
                        <wp:posOffset>1075055</wp:posOffset>
                      </wp:positionH>
                      <wp:positionV relativeFrom="paragraph">
                        <wp:posOffset>157480</wp:posOffset>
                      </wp:positionV>
                      <wp:extent cx="914400" cy="323850"/>
                      <wp:effectExtent l="0" t="0" r="0" b="0"/>
                      <wp:wrapNone/>
                      <wp:docPr id="16" name="Zone de text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238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0D535A" id="Zone de texte 16" o:spid="_x0000_s1042" type="#_x0000_t202" style="position:absolute;margin-left:84.65pt;margin-top:12.4pt;width:1in;height:25.5pt;z-index:251696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A190A">
              <w:rPr>
                <w:b/>
                <w:color w:val="FFFFFF" w:themeColor="background1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6223C8F" wp14:editId="3A79F24C">
                      <wp:simplePos x="0" y="0"/>
                      <wp:positionH relativeFrom="column">
                        <wp:posOffset>275272</wp:posOffset>
                      </wp:positionH>
                      <wp:positionV relativeFrom="paragraph">
                        <wp:posOffset>154305</wp:posOffset>
                      </wp:positionV>
                      <wp:extent cx="914400" cy="314325"/>
                      <wp:effectExtent l="0" t="0" r="0" b="0"/>
                      <wp:wrapNone/>
                      <wp:docPr id="15" name="Zone de text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190A" w:rsidRPr="003A190A" w:rsidRDefault="00676C82" w:rsidP="003A190A">
                                  <w:pP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23C8F" id="Zone de texte 15" o:spid="_x0000_s1043" type="#_x0000_t202" style="position:absolute;margin-left:21.65pt;margin-top:12.15pt;width:1in;height:24.75pt;z-index:251695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" filled="f" stroked="f" strokeweight=".5pt">
                      <v:textbox>
                        <w:txbxContent>
                          <w:p w:rsidR="003A190A" w:rsidRPr="003A190A" w:rsidRDefault="00676C82" w:rsidP="003A190A">
                            <w:pP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9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8A35341" wp14:editId="2CBDD9CD">
                      <wp:simplePos x="0" y="0"/>
                      <wp:positionH relativeFrom="column">
                        <wp:posOffset>5715</wp:posOffset>
                      </wp:positionH>
                      <wp:positionV relativeFrom="paragraph">
                        <wp:posOffset>4090035</wp:posOffset>
                      </wp:positionV>
                      <wp:extent cx="2407920" cy="7620"/>
                      <wp:effectExtent l="0" t="0" r="30480" b="30480"/>
                      <wp:wrapNone/>
                      <wp:docPr id="14" name="Connecteur droi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079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5DD60A" id="Connecteur droit 14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5pt,322.05pt" to="190.05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" strokecolor="white [3212]" strokeweight="1pt">
                      <v:stroke joinstyle="miter"/>
                    </v:line>
                  </w:pict>
                </mc:Fallback>
              </mc:AlternateContent>
            </w:r>
            <w:r w:rsidR="00D9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8A35341" wp14:editId="2CBDD9C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3175</wp:posOffset>
                      </wp:positionV>
                      <wp:extent cx="2407920" cy="7620"/>
                      <wp:effectExtent l="0" t="0" r="30480" b="30480"/>
                      <wp:wrapNone/>
                      <wp:docPr id="13" name="Connecteur droit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079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0F3C8C" id="Connecteur droit 13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pt,.25pt" to="189.1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" strokecolor="white [3212]" strokeweight="1pt">
                      <v:stroke joinstyle="miter"/>
                    </v:line>
                  </w:pict>
                </mc:Fallback>
              </mc:AlternateContent>
            </w:r>
            <w:r w:rsidR="00D9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C54B8A4" wp14:editId="793C3DC5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680720</wp:posOffset>
                      </wp:positionV>
                      <wp:extent cx="2407920" cy="7620"/>
                      <wp:effectExtent l="0" t="0" r="30480" b="30480"/>
                      <wp:wrapNone/>
                      <wp:docPr id="8" name="Connecteur droit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079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FE9E0D" id="Connecteur droit 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1pt,53.6pt" to="189.5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" strokecolor="white [3212]" strokeweight="1pt">
                      <v:stroke joinstyle="miter"/>
                    </v:line>
                  </w:pict>
                </mc:Fallback>
              </mc:AlternateContent>
            </w:r>
            <w:r w:rsidR="00D9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8FFDDEB" wp14:editId="3AF1685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1362710</wp:posOffset>
                      </wp:positionV>
                      <wp:extent cx="2407920" cy="7620"/>
                      <wp:effectExtent l="0" t="0" r="30480" b="30480"/>
                      <wp:wrapNone/>
                      <wp:docPr id="9" name="Connecteur droit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079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C39E16" id="Connecteur droit 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pt,107.3pt" to="188.1pt,10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" strokecolor="white [3212]" strokeweight="1pt">
                      <v:stroke joinstyle="miter"/>
                    </v:line>
                  </w:pict>
                </mc:Fallback>
              </mc:AlternateContent>
            </w:r>
            <w:r w:rsidR="00D908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DDB952" wp14:editId="331B7F38">
                      <wp:simplePos x="0" y="0"/>
                      <wp:positionH relativeFrom="column">
                        <wp:posOffset>1565910</wp:posOffset>
                      </wp:positionH>
                      <wp:positionV relativeFrom="paragraph">
                        <wp:posOffset>-53340</wp:posOffset>
                      </wp:positionV>
                      <wp:extent cx="15240" cy="4099560"/>
                      <wp:effectExtent l="0" t="0" r="22860" b="34290"/>
                      <wp:wrapNone/>
                      <wp:docPr id="7" name="Connecteur droi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240" cy="40995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CCFC1D" id="Connecteur droit 7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3pt,-4.2pt" to="124.5pt,3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" strokecolor="white [3212]" strokeweight="1pt">
                      <v:stroke joinstyle="miter"/>
                    </v:line>
                  </w:pict>
                </mc:Fallback>
              </mc:AlternateContent>
            </w:r>
            <w:r w:rsidR="008A4FAB">
              <w:rPr>
                <w:noProof/>
              </w:rPr>
              <w:drawing>
                <wp:inline distT="0" distB="0" distL="0" distR="0" wp14:anchorId="14613B68" wp14:editId="7130D0AE">
                  <wp:extent cx="2310216" cy="4107180"/>
                  <wp:effectExtent l="0" t="0" r="0" b="762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eux_rosettes_gazon_fin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614" cy="414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</w:tcPr>
          <w:p w:rsidR="008A4FAB" w:rsidRDefault="008A4FAB" w:rsidP="008A4FAB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BF1DBF0" wp14:editId="088F8E43">
                  <wp:extent cx="3048000" cy="412242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835" b="5694"/>
                          <a:stretch/>
                        </pic:blipFill>
                        <pic:spPr bwMode="auto">
                          <a:xfrm>
                            <a:off x="0" y="0"/>
                            <a:ext cx="3048000" cy="4122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BAF" w:rsidRDefault="00F97BAF" w:rsidP="00780222"/>
    <w:p w:rsidR="00F97BAF" w:rsidRDefault="00F97BAF" w:rsidP="00780222">
      <w:r>
        <w:rPr>
          <w:noProof/>
        </w:rPr>
        <w:drawing>
          <wp:inline distT="0" distB="0" distL="0" distR="0" wp14:anchorId="69072AAF" wp14:editId="241FFBA2">
            <wp:extent cx="5760720" cy="25876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BAF" w:rsidRDefault="00F97BAF" w:rsidP="00780222"/>
    <w:p w:rsidR="00F97BAF" w:rsidRDefault="00F97BAF" w:rsidP="00F97BAF">
      <w:pPr>
        <w:pStyle w:val="Titre2"/>
      </w:pPr>
      <w:r>
        <w:t xml:space="preserve">Exécution de </w:t>
      </w:r>
      <w:proofErr w:type="spellStart"/>
      <w:r>
        <w:t>canvas_search</w:t>
      </w:r>
      <w:proofErr w:type="spellEnd"/>
    </w:p>
    <w:p w:rsidR="008A02C2" w:rsidRDefault="008A02C2" w:rsidP="00780222">
      <w:r>
        <w:t>Pour ex</w:t>
      </w:r>
      <w:r w:rsidR="00F97BAF">
        <w:t>é</w:t>
      </w:r>
      <w:r>
        <w:t>cuter </w:t>
      </w:r>
      <w:r w:rsidR="00F97BAF">
        <w:t xml:space="preserve">le programme </w:t>
      </w:r>
      <w:r>
        <w:t xml:space="preserve">sur anaconda : </w:t>
      </w:r>
    </w:p>
    <w:p w:rsidR="008A02C2" w:rsidRDefault="008A02C2" w:rsidP="008A02C2">
      <w:pPr>
        <w:pStyle w:val="Citationintense"/>
      </w:pPr>
      <w:proofErr w:type="gramStart"/>
      <w:r w:rsidRPr="008A02C2">
        <w:t>run .</w:t>
      </w:r>
      <w:proofErr w:type="gramEnd"/>
      <w:r w:rsidRPr="008A02C2">
        <w:t>\canvas_search.py --index index.csv --</w:t>
      </w:r>
      <w:proofErr w:type="spellStart"/>
      <w:r w:rsidRPr="008A02C2">
        <w:t>query</w:t>
      </w:r>
      <w:proofErr w:type="spellEnd"/>
      <w:r w:rsidRPr="008A02C2">
        <w:t xml:space="preserve"> deux_rosettes_gazon_fin.jpg --</w:t>
      </w:r>
      <w:proofErr w:type="spellStart"/>
      <w:r w:rsidRPr="008A02C2">
        <w:t>result-path</w:t>
      </w:r>
      <w:proofErr w:type="spellEnd"/>
      <w:r w:rsidRPr="008A02C2">
        <w:t xml:space="preserve"> </w:t>
      </w:r>
      <w:proofErr w:type="spellStart"/>
      <w:r w:rsidRPr="008A02C2">
        <w:t>plantes_references</w:t>
      </w:r>
      <w:proofErr w:type="spellEnd"/>
      <w:r w:rsidRPr="008A02C2">
        <w:t>/</w:t>
      </w:r>
      <w:proofErr w:type="spellStart"/>
      <w:r w:rsidRPr="008A02C2">
        <w:t>ref_couleurs</w:t>
      </w:r>
      <w:proofErr w:type="spellEnd"/>
    </w:p>
    <w:p w:rsidR="00F97BAF" w:rsidRDefault="00F97BAF" w:rsidP="00780222"/>
    <w:p w:rsidR="00F97BAF" w:rsidRDefault="00F97BAF" w:rsidP="00F97BAF">
      <w:pPr>
        <w:pStyle w:val="Titre2"/>
      </w:pPr>
      <w:r>
        <w:t>Préalable 1</w:t>
      </w:r>
    </w:p>
    <w:p w:rsidR="00F97BAF" w:rsidRDefault="00F97BAF" w:rsidP="00780222"/>
    <w:p w:rsidR="00F97BAF" w:rsidRDefault="00F97BAF" w:rsidP="00780222">
      <w:r>
        <w:t>Le travail est réalisé sur anaconda</w:t>
      </w:r>
      <w:r w:rsidR="00CE7903">
        <w:t>. L’</w:t>
      </w:r>
      <w:r>
        <w:t xml:space="preserve">environnement </w:t>
      </w:r>
      <w:r w:rsidR="00CE7903">
        <w:t xml:space="preserve">à reproduite </w:t>
      </w:r>
      <w:r>
        <w:t>est sauvegardé dans la racine de canvas-search.zip dans le fichier « </w:t>
      </w:r>
      <w:proofErr w:type="spellStart"/>
      <w:r w:rsidRPr="00F97BAF">
        <w:t>opencv_cyril.yml</w:t>
      </w:r>
      <w:proofErr w:type="spellEnd"/>
      <w:r>
        <w:t xml:space="preserve"> » </w:t>
      </w:r>
    </w:p>
    <w:p w:rsidR="00F97BAF" w:rsidRDefault="00F97BAF" w:rsidP="00CE7903">
      <w:pPr>
        <w:pStyle w:val="Paragraphedeliste"/>
        <w:numPr>
          <w:ilvl w:val="0"/>
          <w:numId w:val="1"/>
        </w:numPr>
      </w:pPr>
      <w:r>
        <w:t>Installer anaconda :  anaconda 4.4.0, py3.6</w:t>
      </w:r>
    </w:p>
    <w:p w:rsidR="00F97BAF" w:rsidRDefault="00F97BAF" w:rsidP="00F97BAF">
      <w:hyperlink r:id="rId13" w:history="1">
        <w:r w:rsidRPr="00F97BAF">
          <w:rPr>
            <w:rStyle w:val="Lienhypertexte"/>
          </w:rPr>
          <w:t>https://www.continuum.io/downloads</w:t>
        </w:r>
      </w:hyperlink>
    </w:p>
    <w:p w:rsidR="00F97BAF" w:rsidRDefault="00F97BAF" w:rsidP="00F97BAF"/>
    <w:p w:rsidR="00F97BAF" w:rsidRDefault="00F97BAF" w:rsidP="00CE7903">
      <w:pPr>
        <w:pStyle w:val="Paragraphedeliste"/>
        <w:numPr>
          <w:ilvl w:val="0"/>
          <w:numId w:val="1"/>
        </w:numPr>
      </w:pPr>
      <w:r>
        <w:t>Ouverture d’une fenêtre anaconda prompt :</w:t>
      </w:r>
    </w:p>
    <w:p w:rsidR="00F97BAF" w:rsidRDefault="00F97BAF" w:rsidP="00CE7903">
      <w:pPr>
        <w:pStyle w:val="Citationintense"/>
        <w:jc w:val="left"/>
      </w:pPr>
      <w:r>
        <w:t xml:space="preserve"> </w:t>
      </w:r>
      <w:proofErr w:type="spellStart"/>
      <w:proofErr w:type="gramStart"/>
      <w:r>
        <w:t>conda</w:t>
      </w:r>
      <w:proofErr w:type="spellEnd"/>
      <w:proofErr w:type="gramEnd"/>
      <w:r>
        <w:t xml:space="preserve"> </w:t>
      </w:r>
      <w:proofErr w:type="spellStart"/>
      <w:r>
        <w:t>env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-f </w:t>
      </w:r>
      <w:proofErr w:type="spellStart"/>
      <w:r>
        <w:t>environment.yml</w:t>
      </w:r>
      <w:proofErr w:type="spellEnd"/>
      <w:r>
        <w:t xml:space="preserve"> </w:t>
      </w:r>
      <w:proofErr w:type="spellStart"/>
      <w:r>
        <w:t>opencv_cyril.yml</w:t>
      </w:r>
      <w:proofErr w:type="spellEnd"/>
    </w:p>
    <w:p w:rsidR="00F97BAF" w:rsidRDefault="00F97BAF" w:rsidP="00F97BAF">
      <w:hyperlink r:id="rId14" w:history="1">
        <w:r w:rsidRPr="00F97BAF">
          <w:rPr>
            <w:rStyle w:val="Lienhypertexte"/>
          </w:rPr>
          <w:t>Lien vers un tuto environnement anaconda</w:t>
        </w:r>
      </w:hyperlink>
    </w:p>
    <w:p w:rsidR="00F97BAF" w:rsidRDefault="00F97BAF" w:rsidP="00780222"/>
    <w:p w:rsidR="00F97BAF" w:rsidRDefault="00F97BAF" w:rsidP="00F97BAF">
      <w:pPr>
        <w:pStyle w:val="Titre2"/>
      </w:pPr>
      <w:r>
        <w:t>Préalable 2</w:t>
      </w:r>
    </w:p>
    <w:p w:rsidR="008A02C2" w:rsidRDefault="00CE7903" w:rsidP="00780222">
      <w:r>
        <w:t>L</w:t>
      </w:r>
      <w:r w:rsidR="008A02C2">
        <w:t>e programme index.py créé un tableau des propriétés des images de référ</w:t>
      </w:r>
      <w:r w:rsidR="00F97BAF">
        <w:t>e</w:t>
      </w:r>
      <w:r w:rsidR="008A02C2">
        <w:t>nces</w:t>
      </w:r>
      <w:r w:rsidR="00F97BAF">
        <w:t xml:space="preserve"> stockées dans le répertoire « </w:t>
      </w:r>
      <w:proofErr w:type="spellStart"/>
      <w:r w:rsidR="00F97BAF" w:rsidRPr="00F97BAF">
        <w:t>plantes_references</w:t>
      </w:r>
      <w:proofErr w:type="spellEnd"/>
      <w:r w:rsidR="00F97BAF">
        <w:t> »</w:t>
      </w:r>
      <w:r>
        <w:t>. Pour l’</w:t>
      </w:r>
      <w:proofErr w:type="spellStart"/>
      <w:r>
        <w:t>executer</w:t>
      </w:r>
      <w:proofErr w:type="spellEnd"/>
      <w:r>
        <w:t xml:space="preserve"> : </w:t>
      </w:r>
      <w:r w:rsidR="00F97BAF">
        <w:t xml:space="preserve"> </w:t>
      </w:r>
    </w:p>
    <w:p w:rsidR="00676C82" w:rsidRDefault="00F97BAF" w:rsidP="00CE7903">
      <w:pPr>
        <w:pStyle w:val="Citationintense"/>
        <w:jc w:val="left"/>
      </w:pPr>
      <w:proofErr w:type="gramStart"/>
      <w:r w:rsidRPr="00F97BAF">
        <w:t>run</w:t>
      </w:r>
      <w:proofErr w:type="gramEnd"/>
      <w:r w:rsidRPr="00F97BAF">
        <w:t xml:space="preserve"> index.py --</w:t>
      </w:r>
      <w:proofErr w:type="spellStart"/>
      <w:r w:rsidRPr="00F97BAF">
        <w:t>dataset</w:t>
      </w:r>
      <w:proofErr w:type="spellEnd"/>
      <w:r w:rsidRPr="00F97BAF">
        <w:t xml:space="preserve"> </w:t>
      </w:r>
      <w:r w:rsidR="00CE7903" w:rsidRPr="00CE7903">
        <w:rPr>
          <w:color w:val="000000" w:themeColor="text1"/>
        </w:rPr>
        <w:t>[</w:t>
      </w:r>
      <w:r w:rsidRPr="00CE7903">
        <w:rPr>
          <w:color w:val="000000" w:themeColor="text1"/>
        </w:rPr>
        <w:t>D:\violettes\Software\Central</w:t>
      </w:r>
      <w:r w:rsidR="00CE7903" w:rsidRPr="00CE7903">
        <w:rPr>
          <w:color w:val="000000" w:themeColor="text1"/>
        </w:rPr>
        <w:t>]</w:t>
      </w:r>
      <w:r w:rsidRPr="00CE7903">
        <w:rPr>
          <w:color w:val="000000" w:themeColor="text1"/>
        </w:rPr>
        <w:t>\</w:t>
      </w:r>
      <w:proofErr w:type="spellStart"/>
      <w:r w:rsidRPr="00F97BAF">
        <w:t>plantes_references</w:t>
      </w:r>
      <w:proofErr w:type="spellEnd"/>
      <w:r w:rsidRPr="00F97BAF">
        <w:t>\</w:t>
      </w:r>
      <w:proofErr w:type="spellStart"/>
      <w:r w:rsidRPr="00F97BAF">
        <w:t>ref_couleurs</w:t>
      </w:r>
      <w:proofErr w:type="spellEnd"/>
      <w:r w:rsidRPr="00F97BAF">
        <w:t xml:space="preserve"> --index index.csv</w:t>
      </w:r>
    </w:p>
    <w:p w:rsidR="00676C82" w:rsidRDefault="00676C82" w:rsidP="00676C82">
      <w:pPr>
        <w:pStyle w:val="Titre2"/>
      </w:pPr>
      <w:r>
        <w:t>Contenu du ZIP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676C82" w:rsidTr="00CE7903">
        <w:tc>
          <w:tcPr>
            <w:tcW w:w="2547" w:type="dxa"/>
            <w:vMerge w:val="restart"/>
          </w:tcPr>
          <w:p w:rsidR="00676C82" w:rsidRDefault="00676C82" w:rsidP="00676C82">
            <w:r>
              <w:rPr>
                <w:noProof/>
              </w:rPr>
              <w:drawing>
                <wp:inline distT="0" distB="0" distL="0" distR="0" wp14:anchorId="1D56D921" wp14:editId="27D48A5A">
                  <wp:extent cx="1260215" cy="1209675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t="4864" b="18265"/>
                          <a:stretch/>
                        </pic:blipFill>
                        <pic:spPr bwMode="auto">
                          <a:xfrm>
                            <a:off x="0" y="0"/>
                            <a:ext cx="1315235" cy="1262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5" w:type="dxa"/>
          </w:tcPr>
          <w:p w:rsidR="00676C82" w:rsidRDefault="00676C82" w:rsidP="00676C82">
            <w:r>
              <w:t>\</w:t>
            </w:r>
            <w:proofErr w:type="spellStart"/>
            <w:r>
              <w:t>ref_couleur</w:t>
            </w:r>
            <w:proofErr w:type="spellEnd"/>
            <w:r>
              <w:t> : base d’images de référence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676C82" w:rsidP="00676C82">
            <w:proofErr w:type="spellStart"/>
            <w:r>
              <w:t>Queries</w:t>
            </w:r>
            <w:proofErr w:type="spellEnd"/>
            <w:r>
              <w:t xml:space="preserve"> contient les images de recherche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676C82" w:rsidP="00676C82">
            <w:proofErr w:type="spellStart"/>
            <w:r>
              <w:t>Tarax</w:t>
            </w:r>
            <w:proofErr w:type="spellEnd"/>
            <w:r>
              <w:t xml:space="preserve"> est la librairie</w:t>
            </w:r>
            <w:r>
              <w:t xml:space="preserve"> python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676C82" w:rsidP="00676C82">
            <w:r>
              <w:t>Programme principal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CE7903" w:rsidP="00676C82">
            <w:r>
              <w:t>P</w:t>
            </w:r>
            <w:r>
              <w:t>ropriétés des images de références</w:t>
            </w:r>
            <w:r>
              <w:t xml:space="preserve"> (préalable2)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CE7903" w:rsidP="00676C82">
            <w:r>
              <w:t xml:space="preserve">Calcul des </w:t>
            </w:r>
            <w:r>
              <w:t>Propriétés des images de références (préalable2)</w:t>
            </w:r>
          </w:p>
        </w:tc>
      </w:tr>
      <w:tr w:rsidR="00676C82" w:rsidTr="00CE7903">
        <w:tc>
          <w:tcPr>
            <w:tcW w:w="2547" w:type="dxa"/>
            <w:vMerge/>
          </w:tcPr>
          <w:p w:rsidR="00676C82" w:rsidRDefault="00676C82" w:rsidP="00676C82"/>
        </w:tc>
        <w:tc>
          <w:tcPr>
            <w:tcW w:w="6515" w:type="dxa"/>
          </w:tcPr>
          <w:p w:rsidR="00676C82" w:rsidRDefault="00CE7903" w:rsidP="00676C82">
            <w:r>
              <w:t>Environnement Anaconda (préalable1)</w:t>
            </w:r>
          </w:p>
        </w:tc>
      </w:tr>
    </w:tbl>
    <w:p w:rsidR="00676C82" w:rsidRPr="00676C82" w:rsidRDefault="00676C82" w:rsidP="00676C82"/>
    <w:sectPr w:rsidR="00676C82" w:rsidRPr="00676C82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5B5" w:rsidRDefault="000415B5" w:rsidP="00B72DD3">
      <w:pPr>
        <w:spacing w:after="0" w:line="240" w:lineRule="auto"/>
      </w:pPr>
      <w:r>
        <w:separator/>
      </w:r>
    </w:p>
  </w:endnote>
  <w:endnote w:type="continuationSeparator" w:id="0">
    <w:p w:rsidR="000415B5" w:rsidRDefault="000415B5" w:rsidP="00B72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90A" w:rsidRDefault="003A190A" w:rsidP="00B72DD3">
    <w:pPr>
      <w:pStyle w:val="Pieddepage"/>
      <w:jc w:val="center"/>
    </w:pPr>
    <w:r>
      <w:tab/>
    </w:r>
    <w:r>
      <w:rPr>
        <w:noProof/>
      </w:rPr>
      <w:drawing>
        <wp:inline distT="0" distB="0" distL="0" distR="0">
          <wp:extent cx="571903" cy="426720"/>
          <wp:effectExtent l="0" t="0" r="0" b="0"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fond blan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614" cy="4496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5B5" w:rsidRDefault="000415B5" w:rsidP="00B72DD3">
      <w:pPr>
        <w:spacing w:after="0" w:line="240" w:lineRule="auto"/>
      </w:pPr>
      <w:r>
        <w:separator/>
      </w:r>
    </w:p>
  </w:footnote>
  <w:footnote w:type="continuationSeparator" w:id="0">
    <w:p w:rsidR="000415B5" w:rsidRDefault="000415B5" w:rsidP="00B72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F15628"/>
    <w:multiLevelType w:val="hybridMultilevel"/>
    <w:tmpl w:val="5610264C"/>
    <w:lvl w:ilvl="0" w:tplc="FC4C7F1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8BA"/>
    <w:rsid w:val="00011C1D"/>
    <w:rsid w:val="000415B5"/>
    <w:rsid w:val="00363A82"/>
    <w:rsid w:val="003A190A"/>
    <w:rsid w:val="004E76FE"/>
    <w:rsid w:val="0050050E"/>
    <w:rsid w:val="00676C82"/>
    <w:rsid w:val="00780222"/>
    <w:rsid w:val="007E26BB"/>
    <w:rsid w:val="008018BA"/>
    <w:rsid w:val="008A02C2"/>
    <w:rsid w:val="008A4FAB"/>
    <w:rsid w:val="00B72DD3"/>
    <w:rsid w:val="00CE7903"/>
    <w:rsid w:val="00D908D1"/>
    <w:rsid w:val="00F97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74BC76"/>
  <w15:chartTrackingRefBased/>
  <w15:docId w15:val="{301379C2-CEDC-445A-9017-E615FE0BD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97B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72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72DD3"/>
  </w:style>
  <w:style w:type="paragraph" w:styleId="Pieddepage">
    <w:name w:val="footer"/>
    <w:basedOn w:val="Normal"/>
    <w:link w:val="PieddepageCar"/>
    <w:uiPriority w:val="99"/>
    <w:unhideWhenUsed/>
    <w:rsid w:val="00B72D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72DD3"/>
  </w:style>
  <w:style w:type="character" w:styleId="Lienhypertexte">
    <w:name w:val="Hyperlink"/>
    <w:basedOn w:val="Policepardfaut"/>
    <w:uiPriority w:val="99"/>
    <w:unhideWhenUsed/>
    <w:rsid w:val="0078022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80222"/>
    <w:rPr>
      <w:color w:val="605E5C"/>
      <w:shd w:val="clear" w:color="auto" w:fill="E1DFDD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A02C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A02C2"/>
    <w:rPr>
      <w:i/>
      <w:iCs/>
      <w:color w:val="4472C4" w:themeColor="accent1"/>
    </w:rPr>
  </w:style>
  <w:style w:type="character" w:customStyle="1" w:styleId="Titre2Car">
    <w:name w:val="Titre 2 Car"/>
    <w:basedOn w:val="Policepardfaut"/>
    <w:link w:val="Titre2"/>
    <w:uiPriority w:val="9"/>
    <w:rsid w:val="00F97B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8A4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E79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59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8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9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continuum.io/downloads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www.pyimagesearch.com/2014/12/01/complete-guide-building-image-search-engine-python-opencv/" TargetMode="External"/><Relationship Id="rId14" Type="http://schemas.openxmlformats.org/officeDocument/2006/relationships/hyperlink" Target="https://conda.io/docs/using/envs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yril\Documents\Mod&#232;les%20Office%20personnalis&#233;s\Natuition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FE497-B3EB-466F-A43C-FFDDEBC7A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Natuition.dotx</Template>
  <TotalTime>85</TotalTime>
  <Pages>3</Pages>
  <Words>296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ROUDOT</dc:creator>
  <cp:keywords/>
  <dc:description/>
  <cp:lastModifiedBy>Cyril ROUDOT</cp:lastModifiedBy>
  <cp:revision>4</cp:revision>
  <dcterms:created xsi:type="dcterms:W3CDTF">2019-03-06T08:34:00Z</dcterms:created>
  <dcterms:modified xsi:type="dcterms:W3CDTF">2019-03-06T10:00:00Z</dcterms:modified>
</cp:coreProperties>
</file>